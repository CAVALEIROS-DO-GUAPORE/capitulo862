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4024"/>
        <w:tblW w:w="1063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1134"/>
        <w:gridCol w:w="3969"/>
        <w:gridCol w:w="2693"/>
        <w:gridCol w:w="1843"/>
      </w:tblGrid>
      <w:tr w:rsidR="00FC6042" w14:paraId="4C805E4D" w14:textId="77777777" w:rsidTr="00FC6042">
        <w:trPr>
          <w:trHeight w:val="320"/>
        </w:trPr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2ACB18BA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8"/>
                <w:szCs w:val="28"/>
              </w:rPr>
              <w:t>MATERIAIS EXPEDIDOS</w:t>
            </w:r>
          </w:p>
        </w:tc>
      </w:tr>
      <w:tr w:rsidR="00FC6042" w14:paraId="04FDA486" w14:textId="77777777" w:rsidTr="00FC6042">
        <w:trPr>
          <w:trHeight w:val="263"/>
        </w:trPr>
        <w:tc>
          <w:tcPr>
            <w:tcW w:w="99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 w:themeFill="accent1" w:themeFillTint="99"/>
            <w:vAlign w:val="center"/>
          </w:tcPr>
          <w:p w14:paraId="73AE9BCB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TIPO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 w:themeFill="accent1" w:themeFillTint="99"/>
            <w:vAlign w:val="center"/>
          </w:tcPr>
          <w:p w14:paraId="0C9BA333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NÚMERO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 w:themeFill="accent1" w:themeFillTint="99"/>
            <w:vAlign w:val="center"/>
          </w:tcPr>
          <w:p w14:paraId="49D09718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ASSUNTO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 w:themeFill="accent1" w:themeFillTint="99"/>
            <w:vAlign w:val="center"/>
          </w:tcPr>
          <w:p w14:paraId="62415D11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DESTINATÁRIO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 w:themeFill="accent1" w:themeFillTint="99"/>
            <w:vAlign w:val="center"/>
          </w:tcPr>
          <w:p w14:paraId="009C3DDB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DATA DE EXPEDIÇÃO</w:t>
            </w:r>
          </w:p>
        </w:tc>
      </w:tr>
      <w:tr w:rsidR="00FC6042" w14:paraId="1A2F78AD" w14:textId="77777777" w:rsidTr="00FC6042">
        <w:trPr>
          <w:trHeight w:val="263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D515F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Ofício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75A52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__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0EE2F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Convite: Reunião Ritualística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E70CB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Loja _____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9EEEB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xxxx</w:t>
            </w:r>
            <w:proofErr w:type="spellEnd"/>
          </w:p>
        </w:tc>
      </w:tr>
      <w:tr w:rsidR="00FC6042" w14:paraId="59AA5E6C" w14:textId="77777777" w:rsidTr="00FC6042">
        <w:trPr>
          <w:trHeight w:val="263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54D61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Ofício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6557B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__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4851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Convite: Cerimônia de Iniciação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53633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Capítulo _____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D1639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xxxx</w:t>
            </w:r>
            <w:proofErr w:type="spellEnd"/>
          </w:p>
        </w:tc>
      </w:tr>
      <w:tr w:rsidR="00FC6042" w14:paraId="3567BFD4" w14:textId="77777777" w:rsidTr="00FC6042">
        <w:trPr>
          <w:trHeight w:val="263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54DA4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Ofício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088D0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__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D4D55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Convite: Cerimônia de Dia das Mães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C9171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Tio _____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4748A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xxxx</w:t>
            </w:r>
            <w:proofErr w:type="spellEnd"/>
          </w:p>
        </w:tc>
      </w:tr>
      <w:tr w:rsidR="00FC6042" w14:paraId="4B850C7E" w14:textId="77777777" w:rsidTr="00FC6042">
        <w:trPr>
          <w:trHeight w:val="263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6FEDB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Ofício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C0568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__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82533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Convite: Evento do Capítulo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7D4C5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Loja _____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A48BA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xxxx</w:t>
            </w:r>
            <w:proofErr w:type="spellEnd"/>
          </w:p>
        </w:tc>
      </w:tr>
      <w:tr w:rsidR="00FC6042" w14:paraId="4EE77A20" w14:textId="77777777" w:rsidTr="00FC6042">
        <w:trPr>
          <w:trHeight w:val="263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D209B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Ofício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8A431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__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FA307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Pedido de Patrocínio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DF1FF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Loja _____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9B527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xxxx</w:t>
            </w:r>
            <w:proofErr w:type="spellEnd"/>
          </w:p>
        </w:tc>
      </w:tr>
      <w:tr w:rsidR="00FC6042" w14:paraId="60E29C01" w14:textId="77777777" w:rsidTr="00FC6042">
        <w:trPr>
          <w:trHeight w:val="263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4F91D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59F0E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3CDE7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EED76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899D6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FC6042" w14:paraId="73E4A23B" w14:textId="77777777" w:rsidTr="00FC6042">
        <w:trPr>
          <w:trHeight w:val="263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7B68A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2C6B8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E3A9D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B7499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4EA13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FC6042" w14:paraId="64575FE3" w14:textId="77777777" w:rsidTr="00FC6042">
        <w:trPr>
          <w:trHeight w:val="287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0AEA4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89122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4B118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AED91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8934A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FC6042" w14:paraId="5693BA26" w14:textId="77777777" w:rsidTr="00FC6042">
        <w:trPr>
          <w:trHeight w:val="287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677C9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E1836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3A050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A0EF4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C8413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FC6042" w14:paraId="28265511" w14:textId="77777777" w:rsidTr="00FC6042">
        <w:trPr>
          <w:trHeight w:val="287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91732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BDFBD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311D5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FC662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972C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</w:tbl>
    <w:tbl>
      <w:tblPr>
        <w:tblpPr w:leftFromText="141" w:rightFromText="141" w:vertAnchor="page" w:horzAnchor="margin" w:tblpXSpec="center" w:tblpY="8066"/>
        <w:tblW w:w="1062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8"/>
        <w:gridCol w:w="1134"/>
        <w:gridCol w:w="3969"/>
        <w:gridCol w:w="2693"/>
        <w:gridCol w:w="1843"/>
      </w:tblGrid>
      <w:tr w:rsidR="00FC6042" w14:paraId="0C51529C" w14:textId="77777777" w:rsidTr="00FC6042">
        <w:trPr>
          <w:trHeight w:val="285"/>
        </w:trPr>
        <w:tc>
          <w:tcPr>
            <w:tcW w:w="106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726AF54C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8"/>
                <w:szCs w:val="28"/>
              </w:rPr>
              <w:t>MATERIAIS RECEBIDOS</w:t>
            </w:r>
          </w:p>
        </w:tc>
      </w:tr>
      <w:tr w:rsidR="00FC6042" w14:paraId="4D0C7B06" w14:textId="77777777" w:rsidTr="00FC6042">
        <w:trPr>
          <w:trHeight w:val="234"/>
        </w:trPr>
        <w:tc>
          <w:tcPr>
            <w:tcW w:w="98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 w:themeFill="accent1" w:themeFillTint="99"/>
            <w:vAlign w:val="center"/>
          </w:tcPr>
          <w:p w14:paraId="26DAD0AA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TIPO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 w:themeFill="accent1" w:themeFillTint="99"/>
            <w:vAlign w:val="center"/>
          </w:tcPr>
          <w:p w14:paraId="3383C0C2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NÚMERO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 w:themeFill="accent1" w:themeFillTint="99"/>
            <w:vAlign w:val="center"/>
          </w:tcPr>
          <w:p w14:paraId="60869264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ASSUNTO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 w:themeFill="accent1" w:themeFillTint="99"/>
            <w:vAlign w:val="center"/>
          </w:tcPr>
          <w:p w14:paraId="25AADDD9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REMETENTE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 w:themeFill="accent1" w:themeFillTint="99"/>
            <w:vAlign w:val="center"/>
          </w:tcPr>
          <w:p w14:paraId="270D874E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DATA DE RECEBIMENTO</w:t>
            </w:r>
          </w:p>
        </w:tc>
      </w:tr>
      <w:tr w:rsidR="00FC6042" w14:paraId="6A9F9DA0" w14:textId="77777777" w:rsidTr="00FC6042">
        <w:trPr>
          <w:trHeight w:val="234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87E27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Ofício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C8A5D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__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4F6B7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Convite: Reunião Ritualística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997BC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Capítulo _____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EC531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xxxx</w:t>
            </w:r>
            <w:proofErr w:type="spellEnd"/>
          </w:p>
        </w:tc>
      </w:tr>
      <w:tr w:rsidR="00FC6042" w14:paraId="035DBA3E" w14:textId="77777777" w:rsidTr="00FC6042">
        <w:trPr>
          <w:trHeight w:val="234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EF625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Ofício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595F3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__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66112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Convite: Cerimônia de Iniciação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6C88E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Capítulo _____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8C156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xxxx</w:t>
            </w:r>
            <w:proofErr w:type="spellEnd"/>
          </w:p>
        </w:tc>
      </w:tr>
      <w:tr w:rsidR="00FC6042" w14:paraId="74AA2264" w14:textId="77777777" w:rsidTr="00FC6042">
        <w:trPr>
          <w:trHeight w:val="234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E8044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Ofício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B7CD4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__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0BFD5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Convite: Cerimônia de Dia das Mães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C4104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Loja _____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7335C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xxxx</w:t>
            </w:r>
            <w:proofErr w:type="spellEnd"/>
          </w:p>
        </w:tc>
      </w:tr>
      <w:tr w:rsidR="00FC6042" w14:paraId="36B49FF1" w14:textId="77777777" w:rsidTr="00FC6042">
        <w:trPr>
          <w:trHeight w:val="234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64B97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Ofício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EC409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__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3617E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Convite: Evento da Loja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FD88B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Loja _____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3280E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xxxx</w:t>
            </w:r>
            <w:proofErr w:type="spellEnd"/>
          </w:p>
        </w:tc>
      </w:tr>
      <w:tr w:rsidR="00FC6042" w14:paraId="627F65B1" w14:textId="77777777" w:rsidTr="00FC6042">
        <w:trPr>
          <w:trHeight w:val="234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8A7E2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Ofício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D5FF2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__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68E66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Patrocínio ao Capítulo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19D78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>
              <w:rPr>
                <w:rFonts w:ascii="Arial" w:hAnsi="Arial" w:cs="Arial"/>
                <w:color w:val="000000"/>
                <w:kern w:val="0"/>
              </w:rPr>
              <w:t>Loja _____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2EA31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</w:t>
            </w:r>
            <w:proofErr w:type="spellEnd"/>
            <w:r>
              <w:rPr>
                <w:rFonts w:ascii="Arial" w:hAnsi="Arial" w:cs="Arial"/>
                <w:color w:val="000000"/>
                <w:kern w:val="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kern w:val="0"/>
              </w:rPr>
              <w:t>xxxx</w:t>
            </w:r>
            <w:proofErr w:type="spellEnd"/>
          </w:p>
        </w:tc>
      </w:tr>
      <w:tr w:rsidR="00FC6042" w14:paraId="1AF3FD59" w14:textId="77777777" w:rsidTr="00FC6042">
        <w:trPr>
          <w:trHeight w:val="234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D15EF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F5B7A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50F24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2BE48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AA0B5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FC6042" w14:paraId="4CE3CD9A" w14:textId="77777777" w:rsidTr="00FC6042">
        <w:trPr>
          <w:trHeight w:val="234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AFEA6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7EC70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65F20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C31AE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ABF24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FC6042" w14:paraId="61C1E80E" w14:textId="77777777" w:rsidTr="00FC6042">
        <w:trPr>
          <w:trHeight w:val="256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35ACB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F1362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77730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42515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F7CC1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FC6042" w14:paraId="0B09F662" w14:textId="77777777" w:rsidTr="00FC6042">
        <w:trPr>
          <w:trHeight w:val="256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04929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38F33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9612E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210C2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99D72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FC6042" w14:paraId="1A3F52BC" w14:textId="77777777" w:rsidTr="00FC6042">
        <w:trPr>
          <w:trHeight w:val="256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DCA85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F1DA5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107CD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51A8A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7FC86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FC6042" w14:paraId="26A07D38" w14:textId="77777777" w:rsidTr="00FC6042">
        <w:trPr>
          <w:trHeight w:val="256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5B6AA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D4C5C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72C87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41F57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346D1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FC6042" w14:paraId="5363518A" w14:textId="77777777" w:rsidTr="00FC6042">
        <w:trPr>
          <w:trHeight w:val="256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09725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3636C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9FF2D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F2C20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CAC1B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FC6042" w14:paraId="34AF1040" w14:textId="77777777" w:rsidTr="00FC6042">
        <w:trPr>
          <w:trHeight w:val="256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BEAC9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AD7B8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27840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BF0E3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512CD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FC6042" w14:paraId="753D7487" w14:textId="77777777" w:rsidTr="00FC6042">
        <w:trPr>
          <w:trHeight w:val="256"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9D5F2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1AEC9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B10E3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3B354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34F7E" w14:textId="77777777" w:rsidR="00FC6042" w:rsidRDefault="00FC6042" w:rsidP="00FC60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</w:rPr>
            </w:pPr>
          </w:p>
        </w:tc>
      </w:tr>
    </w:tbl>
    <w:tbl>
      <w:tblPr>
        <w:tblpPr w:leftFromText="141" w:rightFromText="141" w:vertAnchor="page" w:horzAnchor="margin" w:tblpXSpec="center" w:tblpY="2968"/>
        <w:tblW w:w="1063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2"/>
      </w:tblGrid>
      <w:tr w:rsidR="00FC6042" w14:paraId="46824CD7" w14:textId="77777777" w:rsidTr="00D9522F">
        <w:trPr>
          <w:trHeight w:val="317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</w:tcPr>
          <w:p w14:paraId="2EF34A9E" w14:textId="77777777" w:rsidR="00FC6042" w:rsidRDefault="00FC6042" w:rsidP="00D9522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</w:rPr>
            </w:pPr>
            <w:r w:rsidRPr="00FC6042">
              <w:rPr>
                <w:rFonts w:ascii="Arial" w:hAnsi="Arial" w:cs="Arial"/>
                <w:b/>
                <w:bCs/>
                <w:color w:val="FFFFFF" w:themeColor="background1"/>
                <w:kern w:val="0"/>
                <w:sz w:val="28"/>
                <w:szCs w:val="28"/>
              </w:rPr>
              <w:t>RELATÓRIO DE DOCUMENTOS EXPEDIDOS E RECEBIDOS</w:t>
            </w:r>
          </w:p>
        </w:tc>
      </w:tr>
      <w:tr w:rsidR="00FC6042" w14:paraId="6D2F7234" w14:textId="77777777" w:rsidTr="00D9522F">
        <w:trPr>
          <w:trHeight w:val="263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CAABDA" w14:textId="07EC4076" w:rsidR="00FC6042" w:rsidRDefault="0079107E" w:rsidP="00D9522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Arial" w:hAnsi="Arial" w:cs="Arial"/>
                <w:color w:val="FF0000"/>
                <w:kern w:val="0"/>
              </w:rPr>
              <w:t>Capítulo Cavaleiros do Guaporé nº 862</w:t>
            </w:r>
          </w:p>
        </w:tc>
      </w:tr>
    </w:tbl>
    <w:p w14:paraId="7CC28900" w14:textId="77777777" w:rsidR="009C6DDF" w:rsidRDefault="009C6DDF" w:rsidP="00FC6042">
      <w:pPr>
        <w:pStyle w:val="CorpoA"/>
        <w:ind w:left="-1080" w:right="-1132"/>
        <w:jc w:val="both"/>
      </w:pPr>
    </w:p>
    <w:p w14:paraId="70E9D317" w14:textId="77777777" w:rsidR="00FC6042" w:rsidRDefault="00FC6042" w:rsidP="00FC6042">
      <w:pPr>
        <w:pStyle w:val="CorpoA"/>
        <w:ind w:left="-1080" w:right="-1132"/>
        <w:jc w:val="both"/>
      </w:pPr>
    </w:p>
    <w:p w14:paraId="14404D53" w14:textId="77777777" w:rsidR="00FC6042" w:rsidRDefault="00FC6042" w:rsidP="00FC6042">
      <w:pPr>
        <w:pStyle w:val="CorpoA"/>
        <w:ind w:left="-1080" w:right="-1132"/>
        <w:jc w:val="both"/>
      </w:pPr>
    </w:p>
    <w:p w14:paraId="029B4C6C" w14:textId="77777777" w:rsidR="00027328" w:rsidRDefault="00027328" w:rsidP="00FC6042">
      <w:pPr>
        <w:pStyle w:val="CorpoA"/>
        <w:ind w:left="-1080" w:right="-1132"/>
        <w:jc w:val="both"/>
      </w:pPr>
    </w:p>
    <w:p w14:paraId="0FA505F9" w14:textId="0F2D6473" w:rsidR="00FC6042" w:rsidRDefault="0079107E" w:rsidP="00FC6042">
      <w:pPr>
        <w:pStyle w:val="CorpoA"/>
        <w:pBdr>
          <w:bottom w:val="single" w:sz="12" w:space="1" w:color="auto"/>
        </w:pBdr>
        <w:ind w:left="2250" w:right="2198"/>
        <w:jc w:val="center"/>
        <w:rPr>
          <w:rFonts w:ascii="Arial" w:hAnsi="Arial" w:cs="Arial"/>
        </w:rPr>
      </w:pPr>
      <w:r>
        <w:rPr>
          <w:rFonts w:ascii="Arial" w:hAnsi="Arial" w:cs="Arial"/>
        </w:rPr>
        <w:t>{assinatura_escrivao}</w:t>
      </w:r>
    </w:p>
    <w:p w14:paraId="5C0354EA" w14:textId="6A20C8D4" w:rsidR="0079107E" w:rsidRDefault="0079107E" w:rsidP="00FC6042">
      <w:pPr>
        <w:pStyle w:val="CorpoA"/>
        <w:tabs>
          <w:tab w:val="left" w:pos="6210"/>
        </w:tabs>
        <w:ind w:left="-1080" w:right="-1132"/>
        <w:jc w:val="center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nome_escrivao</w:t>
      </w:r>
      <w:proofErr w:type="spellEnd"/>
      <w:r>
        <w:rPr>
          <w:rFonts w:ascii="Arial" w:hAnsi="Arial" w:cs="Arial"/>
        </w:rPr>
        <w:t>}</w:t>
      </w:r>
    </w:p>
    <w:p w14:paraId="03B69CAB" w14:textId="0D71A63E" w:rsidR="00FC6042" w:rsidRDefault="00027328" w:rsidP="00FC6042">
      <w:pPr>
        <w:pStyle w:val="CorpoA"/>
        <w:tabs>
          <w:tab w:val="left" w:pos="6210"/>
        </w:tabs>
        <w:ind w:left="-1080" w:right="-1132"/>
        <w:jc w:val="center"/>
      </w:pPr>
      <w:r>
        <w:rPr>
          <w:rFonts w:ascii="Arial" w:hAnsi="Arial" w:cs="Arial"/>
        </w:rPr>
        <w:t>Escrivão</w:t>
      </w:r>
    </w:p>
    <w:sectPr w:rsidR="00FC6042" w:rsidSect="00297450">
      <w:headerReference w:type="default" r:id="rId7"/>
      <w:pgSz w:w="11900" w:h="16840"/>
      <w:pgMar w:top="1417" w:right="1701" w:bottom="1417" w:left="1701" w:header="2552" w:footer="113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DAC4D" w14:textId="77777777" w:rsidR="00C5304B" w:rsidRDefault="00C5304B">
      <w:r>
        <w:separator/>
      </w:r>
    </w:p>
  </w:endnote>
  <w:endnote w:type="continuationSeparator" w:id="0">
    <w:p w14:paraId="006F987F" w14:textId="77777777" w:rsidR="00C5304B" w:rsidRDefault="00C53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423F6" w14:textId="77777777" w:rsidR="00C5304B" w:rsidRDefault="00C5304B">
      <w:r>
        <w:separator/>
      </w:r>
    </w:p>
  </w:footnote>
  <w:footnote w:type="continuationSeparator" w:id="0">
    <w:p w14:paraId="24079D33" w14:textId="77777777" w:rsidR="00C5304B" w:rsidRDefault="00C530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0D269" w14:textId="77777777" w:rsidR="009C6DDF" w:rsidRDefault="00C5304B">
    <w:pPr>
      <w:pStyle w:val="Cabealho"/>
      <w:tabs>
        <w:tab w:val="clear" w:pos="8504"/>
        <w:tab w:val="right" w:pos="8478"/>
      </w:tabs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3BC3D68D" wp14:editId="630AA847">
          <wp:simplePos x="0" y="0"/>
          <wp:positionH relativeFrom="page">
            <wp:posOffset>-1279</wp:posOffset>
          </wp:positionH>
          <wp:positionV relativeFrom="page">
            <wp:posOffset>-20882</wp:posOffset>
          </wp:positionV>
          <wp:extent cx="7558821" cy="10645999"/>
          <wp:effectExtent l="0" t="0" r="0" b="0"/>
          <wp:wrapNone/>
          <wp:docPr id="1073741825" name="officeArt object" descr="SCDB - Timbra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SCDB - Timbrado.png" descr="SCDB - Timbrado.png"/>
                  <pic:cNvPicPr>
                    <a:picLocks noChangeAspect="1"/>
                  </pic:cNvPicPr>
                </pic:nvPicPr>
                <pic:blipFill>
                  <a:blip r:embed="rId1"/>
                  <a:srcRect t="195" b="195"/>
                  <a:stretch>
                    <a:fillRect/>
                  </a:stretch>
                </pic:blipFill>
                <pic:spPr>
                  <a:xfrm>
                    <a:off x="0" y="0"/>
                    <a:ext cx="7558821" cy="1064599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attachedTemplate r:id="rId1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042"/>
    <w:rsid w:val="00027328"/>
    <w:rsid w:val="001A418E"/>
    <w:rsid w:val="00297450"/>
    <w:rsid w:val="00476A95"/>
    <w:rsid w:val="00492576"/>
    <w:rsid w:val="005D7018"/>
    <w:rsid w:val="00611053"/>
    <w:rsid w:val="0079107E"/>
    <w:rsid w:val="00911DB8"/>
    <w:rsid w:val="009B74BB"/>
    <w:rsid w:val="009C6DDF"/>
    <w:rsid w:val="00C5304B"/>
    <w:rsid w:val="00CC47D5"/>
    <w:rsid w:val="00D522CA"/>
    <w:rsid w:val="00FC6042"/>
    <w:rsid w:val="00FD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402ED"/>
  <w15:docId w15:val="{5A15C6E8-602F-41FD-B05B-B0373CCC6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04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bdr w:val="none" w:sz="0" w:space="0" w:color="auto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sz w:val="22"/>
      <w:szCs w:val="22"/>
      <w:u w:color="000000"/>
      <w:lang w:val="pt-PT"/>
    </w:r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A">
    <w:name w:val="Corpo A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Rodap">
    <w:name w:val="footer"/>
    <w:basedOn w:val="Normal"/>
    <w:link w:val="RodapChar"/>
    <w:uiPriority w:val="99"/>
    <w:unhideWhenUsed/>
    <w:rsid w:val="00CC47D5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252"/>
        <w:tab w:val="right" w:pos="8504"/>
      </w:tabs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CC47D5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uno\OneDrive\Desktop\I\DeMolay\GN\Docs\Timbrado.dotx" TargetMode="External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5CF597-FE23-1942-94EB-059FF7D73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Timbrado</Template>
  <TotalTime>1</TotalTime>
  <Pages>1</Pages>
  <Words>155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Rink</dc:creator>
  <cp:lastModifiedBy>FÊNIX CONSÓRCIOS</cp:lastModifiedBy>
  <cp:revision>2</cp:revision>
  <dcterms:created xsi:type="dcterms:W3CDTF">2026-02-13T16:17:00Z</dcterms:created>
  <dcterms:modified xsi:type="dcterms:W3CDTF">2026-02-13T16:17:00Z</dcterms:modified>
</cp:coreProperties>
</file>